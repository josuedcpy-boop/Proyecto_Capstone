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F2FF3" w14:textId="74178434" w:rsidR="009F6BA9" w:rsidRPr="00A66E7A" w:rsidRDefault="00FF2E39" w:rsidP="00F812D0">
      <w:pPr>
        <w:pStyle w:val="Title"/>
      </w:pPr>
      <w:r>
        <w:t>Scratch Project Notes</w:t>
      </w:r>
    </w:p>
    <w:p w14:paraId="03FF67FB" w14:textId="04C13D72" w:rsidR="00595008" w:rsidRPr="00F812D0" w:rsidRDefault="00595008" w:rsidP="00F812D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bottom w:w="288" w:type="dxa"/>
          <w:right w:w="115" w:type="dxa"/>
        </w:tblCellMar>
        <w:tblLook w:val="04A0" w:firstRow="1" w:lastRow="0" w:firstColumn="1" w:lastColumn="0" w:noHBand="0" w:noVBand="1"/>
        <w:tblDescription w:val="Presentation notes table"/>
      </w:tblPr>
      <w:tblGrid>
        <w:gridCol w:w="2301"/>
        <w:gridCol w:w="7049"/>
      </w:tblGrid>
      <w:tr w:rsidR="00595008" w:rsidRPr="00F812D0" w14:paraId="0205DCF6" w14:textId="77777777" w:rsidTr="00F812D0">
        <w:tc>
          <w:tcPr>
            <w:tcW w:w="2245" w:type="dxa"/>
          </w:tcPr>
          <w:p w14:paraId="7844AE78" w14:textId="46FF7AD8" w:rsidR="00595008" w:rsidRPr="00F812D0" w:rsidRDefault="00FF2E39" w:rsidP="00F812D0">
            <w:pPr>
              <w:pStyle w:val="Heading1"/>
              <w:rPr>
                <w:rFonts w:eastAsiaTheme="minorHAnsi" w:cstheme="minorBidi"/>
                <w:sz w:val="28"/>
                <w:szCs w:val="28"/>
              </w:rPr>
            </w:pPr>
            <w:r>
              <w:t>Name:</w:t>
            </w:r>
          </w:p>
        </w:tc>
        <w:tc>
          <w:tcPr>
            <w:tcW w:w="7105" w:type="dxa"/>
          </w:tcPr>
          <w:p w14:paraId="7DE62AD3" w14:textId="753C8DDD" w:rsidR="00595008" w:rsidRPr="00F812D0" w:rsidRDefault="00FF2E39" w:rsidP="00F812D0">
            <w:r>
              <w:t>Points earned per Category</w:t>
            </w:r>
          </w:p>
        </w:tc>
      </w:tr>
      <w:tr w:rsidR="00595008" w:rsidRPr="00F812D0" w14:paraId="533CEE3A" w14:textId="77777777" w:rsidTr="00F812D0">
        <w:tc>
          <w:tcPr>
            <w:tcW w:w="2245" w:type="dxa"/>
          </w:tcPr>
          <w:p w14:paraId="35FA8A08" w14:textId="3D4383FC" w:rsidR="006C3412" w:rsidRPr="00F812D0" w:rsidRDefault="00FF2E39" w:rsidP="00F812D0">
            <w:pPr>
              <w:pStyle w:val="Heading1"/>
            </w:pPr>
            <w:r>
              <w:t>Creativity(Max 20 pts)</w:t>
            </w:r>
          </w:p>
        </w:tc>
        <w:tc>
          <w:tcPr>
            <w:tcW w:w="7105" w:type="dxa"/>
          </w:tcPr>
          <w:p w14:paraId="678E2561" w14:textId="0D2D37F6" w:rsidR="00595008" w:rsidRPr="00F812D0" w:rsidRDefault="00513C2E" w:rsidP="00F812D0">
            <w:r>
              <w:t>Having sent the pictures</w:t>
            </w:r>
            <w:r w:rsidR="00231A92">
              <w:t xml:space="preserve"> 10pts</w:t>
            </w:r>
          </w:p>
        </w:tc>
      </w:tr>
      <w:tr w:rsidR="00595008" w:rsidRPr="00F812D0" w14:paraId="04171ACF" w14:textId="77777777" w:rsidTr="00F812D0">
        <w:tc>
          <w:tcPr>
            <w:tcW w:w="2245" w:type="dxa"/>
          </w:tcPr>
          <w:p w14:paraId="0E14306C" w14:textId="6571390A" w:rsidR="00757863" w:rsidRPr="00F812D0" w:rsidRDefault="00FF2E39" w:rsidP="00FF2E39">
            <w:pPr>
              <w:pStyle w:val="Heading1"/>
            </w:pPr>
            <w:r>
              <w:t>Story Line and Plot(Max 20pts)</w:t>
            </w:r>
          </w:p>
        </w:tc>
        <w:tc>
          <w:tcPr>
            <w:tcW w:w="7105" w:type="dxa"/>
          </w:tcPr>
          <w:p w14:paraId="379256C2" w14:textId="3DC7E633" w:rsidR="00595008" w:rsidRPr="00F812D0" w:rsidRDefault="00231A92" w:rsidP="00F812D0">
            <w:r>
              <w:t>Having the story in comic style in notebook</w:t>
            </w:r>
          </w:p>
        </w:tc>
      </w:tr>
      <w:tr w:rsidR="00595008" w:rsidRPr="00F812D0" w14:paraId="77D64C71" w14:textId="77777777" w:rsidTr="00F812D0">
        <w:tc>
          <w:tcPr>
            <w:tcW w:w="2245" w:type="dxa"/>
          </w:tcPr>
          <w:p w14:paraId="056C31DF" w14:textId="6B464CBE" w:rsidR="00595008" w:rsidRPr="00F812D0" w:rsidRDefault="00FF2E39" w:rsidP="00F812D0">
            <w:pPr>
              <w:pStyle w:val="Heading1"/>
            </w:pPr>
            <w:r>
              <w:t>Characters and development(Max 15pts)</w:t>
            </w:r>
          </w:p>
          <w:p w14:paraId="22C1F41B" w14:textId="214D8A7E" w:rsidR="00757863" w:rsidRPr="00F812D0" w:rsidRDefault="00757863" w:rsidP="00F812D0">
            <w:pPr>
              <w:pStyle w:val="Heading2"/>
            </w:pPr>
          </w:p>
        </w:tc>
        <w:tc>
          <w:tcPr>
            <w:tcW w:w="7105" w:type="dxa"/>
          </w:tcPr>
          <w:p w14:paraId="05BE7D37" w14:textId="6EFEC1CF" w:rsidR="00595008" w:rsidRPr="00F812D0" w:rsidRDefault="00FA1063" w:rsidP="00F812D0">
            <w:r>
              <w:t>Characters cut and in Scratch</w:t>
            </w:r>
          </w:p>
        </w:tc>
      </w:tr>
      <w:tr w:rsidR="006C3412" w:rsidRPr="00F812D0" w14:paraId="4CA532FA" w14:textId="77777777" w:rsidTr="00F812D0">
        <w:tc>
          <w:tcPr>
            <w:tcW w:w="2245" w:type="dxa"/>
          </w:tcPr>
          <w:p w14:paraId="733F845B" w14:textId="516A9DB4" w:rsidR="006C3412" w:rsidRPr="00F812D0" w:rsidRDefault="005A5C23" w:rsidP="00F812D0">
            <w:pPr>
              <w:pStyle w:val="Heading1"/>
            </w:pPr>
            <w:r>
              <w:t>Animation Knowledge(Max 15pts)</w:t>
            </w:r>
          </w:p>
          <w:p w14:paraId="66C59A42" w14:textId="2EA97E52" w:rsidR="00757863" w:rsidRPr="00F812D0" w:rsidRDefault="00757863" w:rsidP="00F812D0">
            <w:pPr>
              <w:pStyle w:val="Heading2"/>
            </w:pPr>
          </w:p>
        </w:tc>
        <w:tc>
          <w:tcPr>
            <w:tcW w:w="7105" w:type="dxa"/>
          </w:tcPr>
          <w:p w14:paraId="45BBB1EA" w14:textId="16B6CBC9" w:rsidR="006C3412" w:rsidRPr="00F812D0" w:rsidRDefault="00C07D39" w:rsidP="00F812D0">
            <w:r>
              <w:t>Knows how to create simple animations in scratch and creating costumes</w:t>
            </w:r>
          </w:p>
        </w:tc>
      </w:tr>
      <w:tr w:rsidR="006C3412" w:rsidRPr="00F812D0" w14:paraId="3D7886E0" w14:textId="77777777" w:rsidTr="00F812D0">
        <w:tc>
          <w:tcPr>
            <w:tcW w:w="2245" w:type="dxa"/>
          </w:tcPr>
          <w:p w14:paraId="78A179E8" w14:textId="1D78FFA6" w:rsidR="006C3412" w:rsidRPr="00F812D0" w:rsidRDefault="00757B25" w:rsidP="00F812D0">
            <w:pPr>
              <w:pStyle w:val="Heading1"/>
            </w:pPr>
            <w:r>
              <w:t>Sounds Knowledge(Max 10pts)</w:t>
            </w:r>
          </w:p>
          <w:p w14:paraId="65CEB85C" w14:textId="50CBCC38" w:rsidR="00757863" w:rsidRPr="00F812D0" w:rsidRDefault="00757863" w:rsidP="00F812D0">
            <w:pPr>
              <w:pStyle w:val="Heading2"/>
            </w:pPr>
          </w:p>
        </w:tc>
        <w:tc>
          <w:tcPr>
            <w:tcW w:w="7105" w:type="dxa"/>
          </w:tcPr>
          <w:p w14:paraId="46837DA9" w14:textId="06C1AEF2" w:rsidR="006C3412" w:rsidRPr="00F812D0" w:rsidRDefault="00757B25" w:rsidP="00F812D0">
            <w:r>
              <w:t xml:space="preserve">Knows how to add custom sounds to scratch and to </w:t>
            </w:r>
            <w:r w:rsidR="00FC16C7">
              <w:t>put into story.(Half the point gotten from sending the sounds)</w:t>
            </w:r>
          </w:p>
        </w:tc>
      </w:tr>
      <w:tr w:rsidR="006C3412" w:rsidRPr="00F812D0" w14:paraId="0AECA30B" w14:textId="77777777" w:rsidTr="00F812D0">
        <w:tc>
          <w:tcPr>
            <w:tcW w:w="2245" w:type="dxa"/>
          </w:tcPr>
          <w:p w14:paraId="14CE0266" w14:textId="67F859CD" w:rsidR="00886B5E" w:rsidRPr="006B3171" w:rsidRDefault="006B3171" w:rsidP="00F812D0">
            <w:pPr>
              <w:pStyle w:val="Heading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Scratch Basic Knowledge(Max </w:t>
            </w:r>
            <w:r w:rsidR="0043690D">
              <w:rPr>
                <w:b/>
                <w:bCs/>
                <w:sz w:val="24"/>
                <w:szCs w:val="24"/>
              </w:rPr>
              <w:t>10 pts)</w:t>
            </w:r>
          </w:p>
        </w:tc>
        <w:tc>
          <w:tcPr>
            <w:tcW w:w="7105" w:type="dxa"/>
          </w:tcPr>
          <w:p w14:paraId="3E3ED135" w14:textId="5D480ED9" w:rsidR="006C3412" w:rsidRPr="00F812D0" w:rsidRDefault="0043690D" w:rsidP="00F812D0">
            <w:r>
              <w:t>Knows how the blocks works when asked about them.</w:t>
            </w:r>
          </w:p>
        </w:tc>
      </w:tr>
      <w:tr w:rsidR="00757863" w:rsidRPr="00F812D0" w14:paraId="521BDBAE" w14:textId="77777777" w:rsidTr="00F812D0">
        <w:tc>
          <w:tcPr>
            <w:tcW w:w="2245" w:type="dxa"/>
          </w:tcPr>
          <w:p w14:paraId="333786BB" w14:textId="09DA8F88" w:rsidR="00757863" w:rsidRDefault="008F71F4" w:rsidP="00F812D0">
            <w:pPr>
              <w:pStyle w:val="Heading1"/>
            </w:pPr>
            <w:r>
              <w:t>Basic knowledge of saving and opening the Scratch Project</w:t>
            </w:r>
          </w:p>
          <w:p w14:paraId="29F62827" w14:textId="1048AB1D" w:rsidR="008F71F4" w:rsidRPr="00F812D0" w:rsidRDefault="008F71F4" w:rsidP="00F812D0">
            <w:pPr>
              <w:pStyle w:val="Heading1"/>
            </w:pPr>
            <w:r>
              <w:t>(Max 10pts)</w:t>
            </w:r>
          </w:p>
          <w:p w14:paraId="74389470" w14:textId="2785383B" w:rsidR="00886B5E" w:rsidRPr="00F812D0" w:rsidRDefault="00886B5E" w:rsidP="00F812D0">
            <w:pPr>
              <w:pStyle w:val="Heading2"/>
            </w:pPr>
          </w:p>
        </w:tc>
        <w:tc>
          <w:tcPr>
            <w:tcW w:w="7105" w:type="dxa"/>
          </w:tcPr>
          <w:p w14:paraId="39A38B18" w14:textId="517CA12F" w:rsidR="00757863" w:rsidRPr="00F812D0" w:rsidRDefault="00A34E2E" w:rsidP="00F812D0">
            <w:r>
              <w:t>Knowing how to access your scratch project from a folder and saving it.</w:t>
            </w:r>
          </w:p>
        </w:tc>
      </w:tr>
    </w:tbl>
    <w:p w14:paraId="11C77263" w14:textId="77777777" w:rsidR="00595008" w:rsidRPr="00A15C29" w:rsidRDefault="00595008">
      <w:pPr>
        <w:rPr>
          <w:rFonts w:ascii="Segoe UI" w:hAnsi="Segoe UI" w:cs="Segoe UI"/>
        </w:rPr>
      </w:pPr>
    </w:p>
    <w:sectPr w:rsidR="00595008" w:rsidRPr="00A15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E44CB" w14:textId="77777777" w:rsidR="009915EA" w:rsidRDefault="009915EA" w:rsidP="00E32EEA">
      <w:pPr>
        <w:spacing w:after="0" w:line="240" w:lineRule="auto"/>
      </w:pPr>
      <w:r>
        <w:separator/>
      </w:r>
    </w:p>
  </w:endnote>
  <w:endnote w:type="continuationSeparator" w:id="0">
    <w:p w14:paraId="7436A829" w14:textId="77777777" w:rsidR="009915EA" w:rsidRDefault="009915EA" w:rsidP="00E3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556DE" w14:textId="77777777" w:rsidR="009915EA" w:rsidRDefault="009915EA" w:rsidP="00E32EEA">
      <w:pPr>
        <w:spacing w:after="0" w:line="240" w:lineRule="auto"/>
      </w:pPr>
      <w:r>
        <w:separator/>
      </w:r>
    </w:p>
  </w:footnote>
  <w:footnote w:type="continuationSeparator" w:id="0">
    <w:p w14:paraId="0B5ADA1B" w14:textId="77777777" w:rsidR="009915EA" w:rsidRDefault="009915EA" w:rsidP="00E32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39"/>
    <w:rsid w:val="00002828"/>
    <w:rsid w:val="000213FB"/>
    <w:rsid w:val="00131A00"/>
    <w:rsid w:val="00231A92"/>
    <w:rsid w:val="00291026"/>
    <w:rsid w:val="00397814"/>
    <w:rsid w:val="003C06EB"/>
    <w:rsid w:val="0043690D"/>
    <w:rsid w:val="00513C2E"/>
    <w:rsid w:val="00595008"/>
    <w:rsid w:val="005A5C23"/>
    <w:rsid w:val="006B3171"/>
    <w:rsid w:val="006C3412"/>
    <w:rsid w:val="00757863"/>
    <w:rsid w:val="00757B25"/>
    <w:rsid w:val="00886B5E"/>
    <w:rsid w:val="008D1197"/>
    <w:rsid w:val="008F71F4"/>
    <w:rsid w:val="009915EA"/>
    <w:rsid w:val="009F6BA9"/>
    <w:rsid w:val="00A15C29"/>
    <w:rsid w:val="00A34E2E"/>
    <w:rsid w:val="00A66E7A"/>
    <w:rsid w:val="00B77A95"/>
    <w:rsid w:val="00C07D39"/>
    <w:rsid w:val="00E32EEA"/>
    <w:rsid w:val="00F03D42"/>
    <w:rsid w:val="00F812D0"/>
    <w:rsid w:val="00FA1063"/>
    <w:rsid w:val="00FC16C7"/>
    <w:rsid w:val="00FF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6A56E"/>
  <w15:chartTrackingRefBased/>
  <w15:docId w15:val="{B3504C56-2759-425C-A3D6-1E0BB16C5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D0"/>
  </w:style>
  <w:style w:type="paragraph" w:styleId="Heading1">
    <w:name w:val="heading 1"/>
    <w:basedOn w:val="Normal"/>
    <w:link w:val="Heading1Char"/>
    <w:uiPriority w:val="9"/>
    <w:qFormat/>
    <w:rsid w:val="00F812D0"/>
    <w:pPr>
      <w:spacing w:after="0"/>
      <w:contextualSpacing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2D0"/>
    <w:pPr>
      <w:spacing w:after="0"/>
      <w:outlineLvl w:val="1"/>
    </w:pPr>
    <w:rPr>
      <w:rFonts w:eastAsiaTheme="majorEastAsia" w:cstheme="majorBidi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12D0"/>
    <w:rPr>
      <w:rFonts w:eastAsiaTheme="majorEastAsia" w:cstheme="majorBidi"/>
      <w:b/>
      <w:sz w:val="24"/>
      <w:szCs w:val="32"/>
    </w:rPr>
  </w:style>
  <w:style w:type="paragraph" w:styleId="Title">
    <w:name w:val="Title"/>
    <w:basedOn w:val="Normal"/>
    <w:link w:val="TitleChar"/>
    <w:uiPriority w:val="1"/>
    <w:qFormat/>
    <w:rsid w:val="00F812D0"/>
    <w:pPr>
      <w:contextualSpacing/>
      <w:jc w:val="center"/>
    </w:pPr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812D0"/>
    <w:rPr>
      <w:rFonts w:asciiTheme="majorHAnsi" w:eastAsiaTheme="majorEastAsia" w:hAnsiTheme="majorHAnsi" w:cstheme="majorBidi"/>
      <w:b/>
      <w:kern w:val="28"/>
      <w:sz w:val="36"/>
      <w:szCs w:val="56"/>
    </w:rPr>
  </w:style>
  <w:style w:type="character" w:styleId="PlaceholderText">
    <w:name w:val="Placeholder Text"/>
    <w:basedOn w:val="DefaultParagraphFont"/>
    <w:uiPriority w:val="99"/>
    <w:semiHidden/>
    <w:rsid w:val="00F812D0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F812D0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812D0"/>
    <w:rPr>
      <w:rFonts w:eastAsiaTheme="minorEastAsia"/>
      <w:color w:val="5A5A5A" w:themeColor="text1" w:themeTint="A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F812D0"/>
    <w:rPr>
      <w:rFonts w:eastAsiaTheme="majorEastAsia" w:cstheme="majorBidi"/>
      <w:sz w:val="20"/>
      <w:szCs w:val="26"/>
    </w:rPr>
  </w:style>
  <w:style w:type="paragraph" w:styleId="Header">
    <w:name w:val="header"/>
    <w:basedOn w:val="Normal"/>
    <w:link w:val="HeaderChar"/>
    <w:uiPriority w:val="99"/>
    <w:unhideWhenUsed/>
    <w:rsid w:val="00FF2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39"/>
  </w:style>
  <w:style w:type="paragraph" w:styleId="Footer">
    <w:name w:val="footer"/>
    <w:basedOn w:val="Normal"/>
    <w:link w:val="FooterChar"/>
    <w:uiPriority w:val="99"/>
    <w:unhideWhenUsed/>
    <w:rsid w:val="00FF2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lge\AppData\Roaming\Microsoft\Templates\Presentation%20not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Franklin Gothic Book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7DC6D4-A22B-4A11-8A7E-3ACB8FAE25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0F865-92F7-44B0-B2E4-98E275BF020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F4C5492-E66C-4AA3-86D3-224353816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Presentation notes</Template>
  <TotalTime>11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colge</dc:creator>
  <cp:keywords/>
  <dc:description/>
  <cp:lastModifiedBy>Mr. Candelaria</cp:lastModifiedBy>
  <cp:revision>13</cp:revision>
  <dcterms:created xsi:type="dcterms:W3CDTF">2024-04-24T11:42:00Z</dcterms:created>
  <dcterms:modified xsi:type="dcterms:W3CDTF">2024-04-24T11:53:00Z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